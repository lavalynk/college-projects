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426B6C47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484693">
              <w:t>4</w:t>
            </w:r>
          </w:p>
          <w:p w14:paraId="524A2340" w14:textId="7E8C88BB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484693">
              <w:t>Polymorphism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96873"/>
    <w:rsid w:val="0034253F"/>
    <w:rsid w:val="00484693"/>
    <w:rsid w:val="00496C6A"/>
    <w:rsid w:val="00670CD9"/>
    <w:rsid w:val="0079329B"/>
    <w:rsid w:val="00812D54"/>
    <w:rsid w:val="009638CC"/>
    <w:rsid w:val="00A15A23"/>
    <w:rsid w:val="00A25AC9"/>
    <w:rsid w:val="00B57346"/>
    <w:rsid w:val="00B92F01"/>
    <w:rsid w:val="00C9123D"/>
    <w:rsid w:val="00D052C6"/>
    <w:rsid w:val="00DD46A3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58</Words>
  <Characters>317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2025-05-30T01:58:00Z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