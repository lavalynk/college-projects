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06988ABA" w:rsidR="00A15A23" w:rsidRDefault="00A15A23" w:rsidP="00A15A23">
            <w:pPr>
              <w:tabs>
                <w:tab w:val="left" w:pos="1800"/>
              </w:tabs>
            </w:pPr>
            <w:r>
              <w:t xml:space="preserve">Student Name: </w:t>
            </w:r>
            <w:r w:rsidR="00E579C2">
              <w:t xml:space="preserve"> Keith Brock</w:t>
            </w:r>
          </w:p>
          <w:p w14:paraId="41F9B71D" w14:textId="6309D30E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260001">
              <w:t xml:space="preserve">Homework </w:t>
            </w:r>
            <w:r w:rsidR="0089279D">
              <w:t>5</w:t>
            </w:r>
          </w:p>
          <w:p w14:paraId="524A2340" w14:textId="03A96E7C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AB495D">
              <w:t>9</w:t>
            </w:r>
            <w:r w:rsidR="00260001">
              <w:t xml:space="preserve"> </w:t>
            </w:r>
            <w:r w:rsidR="0049750F">
              <w:t xml:space="preserve">Various </w:t>
            </w:r>
            <w:r w:rsidR="00260001">
              <w:t>Problems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1DFA0784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2116C21A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6EF0A19C" w:rsidR="00A15A23" w:rsidRDefault="00E579C2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4F971" w14:textId="77777777" w:rsidR="00C9377F" w:rsidRDefault="00C9377F">
      <w:pPr>
        <w:spacing w:line="240" w:lineRule="auto"/>
      </w:pPr>
      <w:r>
        <w:separator/>
      </w:r>
    </w:p>
  </w:endnote>
  <w:endnote w:type="continuationSeparator" w:id="0">
    <w:p w14:paraId="64457EA5" w14:textId="77777777" w:rsidR="00C9377F" w:rsidRDefault="00C937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 w:rsidR="0089279D">
      <w:fldChar w:fldCharType="begin"/>
    </w:r>
    <w:r w:rsidR="0089279D">
      <w:instrText xml:space="preserve"> NUMPAGES  \* Arabic  \* MERGEFORMAT </w:instrText>
    </w:r>
    <w:r w:rsidR="0089279D">
      <w:fldChar w:fldCharType="separate"/>
    </w:r>
    <w:r>
      <w:rPr>
        <w:noProof/>
      </w:rPr>
      <w:t>2</w:t>
    </w:r>
    <w:r w:rsidR="0089279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C9571B" w14:textId="77777777" w:rsidR="00C9377F" w:rsidRDefault="00C9377F">
      <w:pPr>
        <w:spacing w:line="240" w:lineRule="auto"/>
      </w:pPr>
      <w:r>
        <w:separator/>
      </w:r>
    </w:p>
  </w:footnote>
  <w:footnote w:type="continuationSeparator" w:id="0">
    <w:p w14:paraId="3BD5EC9A" w14:textId="77777777" w:rsidR="00C9377F" w:rsidRDefault="00C937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272715">
    <w:abstractNumId w:val="9"/>
  </w:num>
  <w:num w:numId="2" w16cid:durableId="1205945594">
    <w:abstractNumId w:val="7"/>
  </w:num>
  <w:num w:numId="3" w16cid:durableId="1639066316">
    <w:abstractNumId w:val="6"/>
  </w:num>
  <w:num w:numId="4" w16cid:durableId="1328636038">
    <w:abstractNumId w:val="5"/>
  </w:num>
  <w:num w:numId="5" w16cid:durableId="720518513">
    <w:abstractNumId w:val="4"/>
  </w:num>
  <w:num w:numId="6" w16cid:durableId="949506097">
    <w:abstractNumId w:val="8"/>
  </w:num>
  <w:num w:numId="7" w16cid:durableId="1759516353">
    <w:abstractNumId w:val="3"/>
  </w:num>
  <w:num w:numId="8" w16cid:durableId="850409567">
    <w:abstractNumId w:val="2"/>
  </w:num>
  <w:num w:numId="9" w16cid:durableId="1991516393">
    <w:abstractNumId w:val="1"/>
  </w:num>
  <w:num w:numId="10" w16cid:durableId="113968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0A0F36"/>
    <w:rsid w:val="001C1DB1"/>
    <w:rsid w:val="0021000C"/>
    <w:rsid w:val="00236CEB"/>
    <w:rsid w:val="002418EC"/>
    <w:rsid w:val="00260001"/>
    <w:rsid w:val="00274AB5"/>
    <w:rsid w:val="00296873"/>
    <w:rsid w:val="002C50F4"/>
    <w:rsid w:val="00496C6A"/>
    <w:rsid w:val="0049750F"/>
    <w:rsid w:val="0079329B"/>
    <w:rsid w:val="00812D54"/>
    <w:rsid w:val="008758A8"/>
    <w:rsid w:val="0089279D"/>
    <w:rsid w:val="008C5EBA"/>
    <w:rsid w:val="009638CC"/>
    <w:rsid w:val="00A15A23"/>
    <w:rsid w:val="00AB495D"/>
    <w:rsid w:val="00B57346"/>
    <w:rsid w:val="00C9123D"/>
    <w:rsid w:val="00C9377F"/>
    <w:rsid w:val="00DD46A3"/>
    <w:rsid w:val="00DE6B30"/>
    <w:rsid w:val="00E579C2"/>
    <w:rsid w:val="00F31979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</Template>
  <TotalTime>0</TotalTime>
  <Pages>1</Pages>
  <Words>60</Words>
  <Characters>322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2024-09-18T00:32:00Z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396131bf0e5a14edc283ab7c9d3f6ec4f66bf8603bbb8ff536e7cc0977098cee</vt:lpwstr>
  </property>
</Properties>
</file>